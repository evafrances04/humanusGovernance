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075B" w14:textId="0321F8D0" w:rsidR="008E1638" w:rsidRPr="00A74EB4" w:rsidRDefault="008E1638" w:rsidP="008E1638">
      <w:pPr>
        <w:pStyle w:val="Title"/>
        <w:jc w:val="center"/>
        <w:rPr>
          <w:rFonts w:ascii="Fagun ExtraBold" w:hAnsi="Fagun ExtraBold"/>
          <w:bCs/>
          <w:lang w:val="en-AU"/>
        </w:rPr>
      </w:pPr>
      <w:r w:rsidRPr="00A74EB4">
        <w:rPr>
          <w:rFonts w:ascii="Fagun ExtraBold" w:hAnsi="Fagun ExtraBold"/>
          <w:bCs/>
          <w:lang w:val="en-AU"/>
        </w:rPr>
        <w:t>Q</w:t>
      </w:r>
      <w:r w:rsidR="004A3F6E">
        <w:rPr>
          <w:rFonts w:ascii="Fagun ExtraBold" w:hAnsi="Fagun ExtraBold"/>
          <w:bCs/>
          <w:lang w:val="en-AU"/>
        </w:rPr>
        <w:t>4</w:t>
      </w:r>
      <w:r w:rsidRPr="00A74EB4">
        <w:rPr>
          <w:rFonts w:ascii="Fagun ExtraBold" w:hAnsi="Fagun ExtraBold"/>
          <w:bCs/>
          <w:lang w:val="en-AU"/>
        </w:rPr>
        <w:t xml:space="preserve"> Board Meeting Agenda</w:t>
      </w:r>
    </w:p>
    <w:p w14:paraId="0B721337" w14:textId="687D7EBA" w:rsidR="008E1638" w:rsidRPr="008E1638" w:rsidRDefault="00F048A6" w:rsidP="008E1638">
      <w:pPr>
        <w:spacing w:line="360" w:lineRule="auto"/>
        <w:jc w:val="center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>13 February</w:t>
      </w:r>
      <w:r w:rsidR="008E1638" w:rsidRPr="008E1638">
        <w:rPr>
          <w:rFonts w:ascii="Fagun" w:hAnsi="Fagun"/>
          <w:lang w:val="en-AU" w:eastAsia="en-GB"/>
        </w:rPr>
        <w:t xml:space="preserve"> 202</w:t>
      </w:r>
      <w:r>
        <w:rPr>
          <w:rFonts w:ascii="Fagun" w:hAnsi="Fagun"/>
          <w:lang w:val="en-AU" w:eastAsia="en-GB"/>
        </w:rPr>
        <w:t>6</w:t>
      </w:r>
    </w:p>
    <w:p w14:paraId="3257E0B3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Meeting Time (by Time Zone)</w:t>
      </w:r>
    </w:p>
    <w:p w14:paraId="705403F3" w14:textId="62DED845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0</w:t>
      </w:r>
      <w:r w:rsidR="001B252D">
        <w:rPr>
          <w:rFonts w:ascii="Fagun" w:hAnsi="Fagun"/>
          <w:lang w:val="en-AU" w:eastAsia="en-GB"/>
        </w:rPr>
        <w:t>7</w:t>
      </w:r>
      <w:r w:rsidRPr="008E1638">
        <w:rPr>
          <w:rFonts w:ascii="Fagun" w:hAnsi="Fagun"/>
          <w:lang w:val="en-AU" w:eastAsia="en-GB"/>
        </w:rPr>
        <w:t>:00 – London</w:t>
      </w:r>
    </w:p>
    <w:p w14:paraId="622861B5" w14:textId="44318D06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1</w:t>
      </w:r>
      <w:r w:rsidR="00C3318B">
        <w:rPr>
          <w:rFonts w:ascii="Fagun" w:hAnsi="Fagun"/>
          <w:lang w:val="en-AU" w:eastAsia="en-GB"/>
        </w:rPr>
        <w:t>2</w:t>
      </w:r>
      <w:r w:rsidRPr="008E1638">
        <w:rPr>
          <w:rFonts w:ascii="Fagun" w:hAnsi="Fagun"/>
          <w:lang w:val="en-AU" w:eastAsia="en-GB"/>
        </w:rPr>
        <w:t>:</w:t>
      </w:r>
      <w:r w:rsidR="00C3318B">
        <w:rPr>
          <w:rFonts w:ascii="Fagun" w:hAnsi="Fagun"/>
          <w:lang w:val="en-AU" w:eastAsia="en-GB"/>
        </w:rPr>
        <w:t>0</w:t>
      </w:r>
      <w:r w:rsidRPr="008E1638">
        <w:rPr>
          <w:rFonts w:ascii="Fagun" w:hAnsi="Fagun"/>
          <w:lang w:val="en-AU" w:eastAsia="en-GB"/>
        </w:rPr>
        <w:t>0 – Delhi</w:t>
      </w:r>
    </w:p>
    <w:p w14:paraId="42395444" w14:textId="428BE2E0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1</w:t>
      </w:r>
      <w:r>
        <w:rPr>
          <w:rFonts w:ascii="Fagun" w:hAnsi="Fagun"/>
          <w:lang w:val="en-AU" w:eastAsia="en-GB"/>
        </w:rPr>
        <w:t>8</w:t>
      </w:r>
      <w:r w:rsidRPr="008E1638">
        <w:rPr>
          <w:rFonts w:ascii="Fagun" w:hAnsi="Fagun"/>
          <w:lang w:val="en-AU" w:eastAsia="en-GB"/>
        </w:rPr>
        <w:t>:00 – Sydney</w:t>
      </w:r>
    </w:p>
    <w:p w14:paraId="2C6283AE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</w:p>
    <w:p w14:paraId="55CE2EEA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Approval of Agenda</w:t>
      </w:r>
    </w:p>
    <w:p w14:paraId="61EA9EAC" w14:textId="77777777" w:rsid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Motion to approve the meeting agenda</w:t>
      </w:r>
    </w:p>
    <w:p w14:paraId="47A85DE4" w14:textId="22C3B49F" w:rsidR="00455A89" w:rsidRDefault="00455A89" w:rsidP="008E1638">
      <w:p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>Documents Needed:</w:t>
      </w:r>
    </w:p>
    <w:p w14:paraId="56875B79" w14:textId="02BDD531" w:rsidR="00455A89" w:rsidRPr="008E1638" w:rsidRDefault="00455A89" w:rsidP="008E1638">
      <w:p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>Q4 2025 Meeting Minutes</w:t>
      </w:r>
    </w:p>
    <w:p w14:paraId="00D61A42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Executive Director’s Update</w:t>
      </w:r>
    </w:p>
    <w:p w14:paraId="30BA0D6D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Presenter: Eva Buzo</w:t>
      </w:r>
    </w:p>
    <w:p w14:paraId="572CB38F" w14:textId="6A5BE1A9" w:rsidR="00D601B1" w:rsidRPr="006778BB" w:rsidRDefault="008E1638" w:rsidP="006778BB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Updates on programs, staffing, operations, and strategic developments</w:t>
      </w:r>
    </w:p>
    <w:p w14:paraId="02E4119B" w14:textId="7F93AC5F" w:rsidR="00D66815" w:rsidRDefault="00D66815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>
        <w:rPr>
          <w:rFonts w:ascii="Fagun Bold" w:hAnsi="Fagun Bold"/>
          <w:b/>
          <w:bCs/>
          <w:lang w:val="en-AU" w:eastAsia="en-GB"/>
        </w:rPr>
        <w:t>Governance Reform</w:t>
      </w:r>
    </w:p>
    <w:p w14:paraId="6E094B22" w14:textId="735243D4" w:rsidR="00D66815" w:rsidRDefault="00D66815" w:rsidP="37E0BAF1">
      <w:pPr>
        <w:spacing w:line="360" w:lineRule="auto"/>
        <w:rPr>
          <w:rFonts w:ascii="Fagun" w:hAnsi="Fagun"/>
          <w:lang w:val="en-AU" w:eastAsia="en-GB"/>
        </w:rPr>
      </w:pPr>
      <w:r w:rsidRPr="37E0BAF1">
        <w:rPr>
          <w:rFonts w:ascii="Fagun" w:hAnsi="Fagun"/>
          <w:lang w:val="en-AU" w:eastAsia="en-GB"/>
        </w:rPr>
        <w:t>Updates on governance reform process</w:t>
      </w:r>
    </w:p>
    <w:p w14:paraId="39F4B4A6" w14:textId="0A7817AA" w:rsidR="00CB607F" w:rsidRDefault="00CB607F" w:rsidP="37E0BAF1">
      <w:p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>Review of CVs</w:t>
      </w:r>
    </w:p>
    <w:p w14:paraId="24CBBD7A" w14:textId="706C5082" w:rsidR="0056083A" w:rsidRDefault="0056083A" w:rsidP="37E0BAF1">
      <w:p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>Documents Needed:</w:t>
      </w:r>
    </w:p>
    <w:p w14:paraId="12A9F5B9" w14:textId="255EDC74" w:rsidR="0056083A" w:rsidRPr="0056083A" w:rsidRDefault="0056083A" w:rsidP="0056083A">
      <w:pPr>
        <w:pStyle w:val="ListParagraph"/>
        <w:numPr>
          <w:ilvl w:val="0"/>
          <w:numId w:val="15"/>
        </w:num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>CV</w:t>
      </w:r>
      <w:r w:rsidRPr="0056083A">
        <w:rPr>
          <w:rFonts w:ascii="Fagun" w:hAnsi="Fagun"/>
          <w:lang w:val="en-AU" w:eastAsia="en-GB"/>
        </w:rPr>
        <w:t xml:space="preserve"> Carolien </w:t>
      </w:r>
      <w:proofErr w:type="spellStart"/>
      <w:r w:rsidRPr="0056083A">
        <w:rPr>
          <w:rFonts w:ascii="Fagun" w:hAnsi="Fagun"/>
          <w:lang w:val="en-AU" w:eastAsia="en-GB"/>
        </w:rPr>
        <w:t>Bijen</w:t>
      </w:r>
      <w:proofErr w:type="spellEnd"/>
    </w:p>
    <w:p w14:paraId="1D44843D" w14:textId="43720566" w:rsidR="0056083A" w:rsidRPr="0056083A" w:rsidRDefault="0056083A" w:rsidP="0056083A">
      <w:pPr>
        <w:pStyle w:val="ListParagraph"/>
        <w:numPr>
          <w:ilvl w:val="0"/>
          <w:numId w:val="15"/>
        </w:num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 xml:space="preserve">CV </w:t>
      </w:r>
      <w:r w:rsidRPr="0056083A">
        <w:rPr>
          <w:rFonts w:ascii="Fagun" w:hAnsi="Fagun"/>
          <w:lang w:val="en-AU" w:eastAsia="en-GB"/>
        </w:rPr>
        <w:t>Els Niehaus</w:t>
      </w:r>
    </w:p>
    <w:p w14:paraId="6891DD51" w14:textId="1A2E4494" w:rsidR="0056083A" w:rsidRPr="0056083A" w:rsidRDefault="0056083A" w:rsidP="0056083A">
      <w:pPr>
        <w:pStyle w:val="ListParagraph"/>
        <w:numPr>
          <w:ilvl w:val="0"/>
          <w:numId w:val="15"/>
        </w:num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 xml:space="preserve">CV </w:t>
      </w:r>
      <w:r w:rsidRPr="0056083A">
        <w:rPr>
          <w:rFonts w:ascii="Fagun" w:hAnsi="Fagun"/>
          <w:lang w:val="en-AU" w:eastAsia="en-GB"/>
        </w:rPr>
        <w:t>Maarten Botterman</w:t>
      </w:r>
    </w:p>
    <w:p w14:paraId="30E87382" w14:textId="4F0F9696" w:rsidR="0056083A" w:rsidRDefault="0056083A" w:rsidP="0056083A">
      <w:pPr>
        <w:pStyle w:val="ListParagraph"/>
        <w:numPr>
          <w:ilvl w:val="0"/>
          <w:numId w:val="15"/>
        </w:num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 xml:space="preserve">CV </w:t>
      </w:r>
      <w:r w:rsidRPr="0056083A">
        <w:rPr>
          <w:rFonts w:ascii="Fagun" w:hAnsi="Fagun"/>
          <w:lang w:val="en-AU" w:eastAsia="en-GB"/>
        </w:rPr>
        <w:t xml:space="preserve">Sonja </w:t>
      </w:r>
      <w:proofErr w:type="spellStart"/>
      <w:r w:rsidRPr="0056083A">
        <w:rPr>
          <w:rFonts w:ascii="Fagun" w:hAnsi="Fagun"/>
          <w:lang w:val="en-AU" w:eastAsia="en-GB"/>
        </w:rPr>
        <w:t>Hartsuijker</w:t>
      </w:r>
      <w:proofErr w:type="spellEnd"/>
    </w:p>
    <w:p w14:paraId="33C0DFCB" w14:textId="77777777" w:rsidR="0056083A" w:rsidRPr="0056083A" w:rsidRDefault="0056083A" w:rsidP="0056083A">
      <w:pPr>
        <w:pStyle w:val="ListParagraph"/>
        <w:spacing w:line="360" w:lineRule="auto"/>
        <w:rPr>
          <w:rFonts w:ascii="Fagun" w:hAnsi="Fagun"/>
          <w:lang w:val="en-AU" w:eastAsia="en-GB"/>
        </w:rPr>
      </w:pPr>
    </w:p>
    <w:p w14:paraId="6FBD54B2" w14:textId="51C34AD2" w:rsidR="33738C71" w:rsidRDefault="33738C71" w:rsidP="37E0BAF1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37E0BAF1">
        <w:rPr>
          <w:rFonts w:ascii="Fagun Bold" w:hAnsi="Fagun Bold"/>
          <w:b/>
          <w:bCs/>
          <w:lang w:val="en-AU" w:eastAsia="en-GB"/>
        </w:rPr>
        <w:t>Finance</w:t>
      </w:r>
    </w:p>
    <w:p w14:paraId="64D84950" w14:textId="4FF56F88" w:rsidR="00D33DD7" w:rsidRDefault="00D33DD7" w:rsidP="37E0BAF1">
      <w:pPr>
        <w:spacing w:line="360" w:lineRule="auto"/>
        <w:rPr>
          <w:rFonts w:ascii="Fagun Bold" w:hAnsi="Fagun Bold"/>
          <w:b/>
          <w:bCs/>
          <w:lang w:val="en-AU" w:eastAsia="en-GB"/>
        </w:rPr>
      </w:pPr>
      <w:r>
        <w:rPr>
          <w:rFonts w:ascii="Fagun Bold" w:hAnsi="Fagun Bold"/>
          <w:b/>
          <w:bCs/>
          <w:lang w:val="en-AU" w:eastAsia="en-GB"/>
        </w:rPr>
        <w:t>2024 Audit Report</w:t>
      </w:r>
      <w:r w:rsidR="00455A89">
        <w:rPr>
          <w:rFonts w:ascii="Fagun Bold" w:hAnsi="Fagun Bold"/>
          <w:b/>
          <w:bCs/>
          <w:lang w:val="en-AU" w:eastAsia="en-GB"/>
        </w:rPr>
        <w:t xml:space="preserve"> (For approval)</w:t>
      </w:r>
    </w:p>
    <w:p w14:paraId="4BD70225" w14:textId="2EDFCC17" w:rsidR="33738C71" w:rsidRDefault="33738C71" w:rsidP="37E0BAF1">
      <w:pPr>
        <w:spacing w:line="360" w:lineRule="auto"/>
        <w:rPr>
          <w:rFonts w:ascii="Fagun Bold" w:hAnsi="Fagun Bold"/>
          <w:b/>
          <w:bCs/>
          <w:lang w:val="en-AU" w:eastAsia="en-GB"/>
        </w:rPr>
      </w:pPr>
      <w:r w:rsidRPr="37E0BAF1">
        <w:rPr>
          <w:rFonts w:ascii="Fagun Bold" w:hAnsi="Fagun Bold"/>
          <w:b/>
          <w:bCs/>
          <w:lang w:val="en-AU" w:eastAsia="en-GB"/>
        </w:rPr>
        <w:t>2025 Finance Statement</w:t>
      </w:r>
    </w:p>
    <w:p w14:paraId="14E73DA5" w14:textId="77777777" w:rsidR="00455A89" w:rsidRDefault="008E1638" w:rsidP="00455A89">
      <w:pPr>
        <w:spacing w:line="360" w:lineRule="auto"/>
        <w:rPr>
          <w:rFonts w:ascii="Fagun" w:hAnsi="Fagun"/>
          <w:lang w:val="en-AU" w:eastAsia="en-GB"/>
        </w:rPr>
      </w:pPr>
      <w:r w:rsidRPr="37E0BAF1">
        <w:rPr>
          <w:rFonts w:ascii="Fagun" w:hAnsi="Fagun"/>
          <w:lang w:val="en-AU" w:eastAsia="en-GB"/>
        </w:rPr>
        <w:lastRenderedPageBreak/>
        <w:t>Presenter: Eva Buzo</w:t>
      </w:r>
    </w:p>
    <w:p w14:paraId="2905A95B" w14:textId="0F772B18" w:rsidR="00455A89" w:rsidRDefault="00455A89" w:rsidP="00455A89">
      <w:pPr>
        <w:spacing w:line="360" w:lineRule="auto"/>
        <w:rPr>
          <w:rFonts w:ascii="Fagun" w:hAnsi="Fagun"/>
          <w:lang w:val="en-AU" w:eastAsia="en-GB"/>
        </w:rPr>
      </w:pPr>
      <w:r>
        <w:rPr>
          <w:rFonts w:ascii="Fagun" w:hAnsi="Fagun"/>
          <w:lang w:val="en-AU" w:eastAsia="en-GB"/>
        </w:rPr>
        <w:t>Documents Needed:</w:t>
      </w:r>
    </w:p>
    <w:p w14:paraId="473FFFB9" w14:textId="06348CAE" w:rsidR="00455A89" w:rsidRDefault="00455A89" w:rsidP="00455A89">
      <w:pPr>
        <w:spacing w:line="360" w:lineRule="auto"/>
        <w:rPr>
          <w:rFonts w:ascii="Fagun" w:hAnsi="Fagun"/>
          <w:lang w:val="en-AU" w:eastAsia="en-GB"/>
        </w:rPr>
      </w:pPr>
      <w:r w:rsidRPr="37E0BAF1">
        <w:rPr>
          <w:rFonts w:ascii="Fagun" w:hAnsi="Fagun"/>
          <w:lang w:val="en-AU" w:eastAsia="en-GB"/>
        </w:rPr>
        <w:t>2025 Financial Statement</w:t>
      </w:r>
    </w:p>
    <w:p w14:paraId="67F10B81" w14:textId="68B808FB" w:rsidR="008E1638" w:rsidRPr="008E1638" w:rsidRDefault="00455A89" w:rsidP="008E1638">
      <w:pPr>
        <w:spacing w:line="360" w:lineRule="auto"/>
        <w:rPr>
          <w:rFonts w:ascii="Fagun" w:hAnsi="Fagun"/>
          <w:lang w:val="en-AU" w:eastAsia="en-GB"/>
        </w:rPr>
      </w:pPr>
      <w:r w:rsidRPr="37E0BAF1">
        <w:rPr>
          <w:rFonts w:ascii="Fagun" w:hAnsi="Fagun"/>
          <w:lang w:val="en-AU" w:eastAsia="en-GB"/>
        </w:rPr>
        <w:t>2024 Audit Report</w:t>
      </w:r>
    </w:p>
    <w:p w14:paraId="17A7552C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New Business</w:t>
      </w:r>
    </w:p>
    <w:p w14:paraId="097B30CF" w14:textId="3AD6CB85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Any additional matters raised by board members</w:t>
      </w:r>
    </w:p>
    <w:p w14:paraId="2D5B912F" w14:textId="1D3AFA00" w:rsidR="008E1638" w:rsidRPr="00455A89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Adjournment</w:t>
      </w:r>
    </w:p>
    <w:sectPr w:rsidR="008E1638" w:rsidRPr="00455A89" w:rsidSect="0052362A">
      <w:headerReference w:type="default" r:id="rId10"/>
      <w:footerReference w:type="default" r:id="rId11"/>
      <w:pgSz w:w="11900" w:h="16840"/>
      <w:pgMar w:top="595" w:right="595" w:bottom="595" w:left="59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C6B6" w14:textId="77777777" w:rsidR="00326F15" w:rsidRDefault="00326F15" w:rsidP="0052362A">
      <w:r>
        <w:separator/>
      </w:r>
    </w:p>
  </w:endnote>
  <w:endnote w:type="continuationSeparator" w:id="0">
    <w:p w14:paraId="7113AD90" w14:textId="77777777" w:rsidR="00326F15" w:rsidRDefault="00326F15" w:rsidP="0052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Fagun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agun Medium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ExtraBold">
    <w:panose1 w:val="000009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Medium Italic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Italic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Book Italic">
    <w:panose1 w:val="00000000000000000000"/>
    <w:charset w:val="4D"/>
    <w:family w:val="auto"/>
    <w:notTrueType/>
    <w:pitch w:val="variable"/>
    <w:sig w:usb0="A000006F" w:usb1="0000005B" w:usb2="00000000" w:usb3="00000000" w:csb0="00000093" w:csb1="00000000"/>
  </w:font>
  <w:font w:name="Fagun Bold">
    <w:panose1 w:val="00000800000000000000"/>
    <w:charset w:val="4D"/>
    <w:family w:val="auto"/>
    <w:notTrueType/>
    <w:pitch w:val="variable"/>
    <w:sig w:usb0="00000007" w:usb1="00000001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9C82" w14:textId="77777777" w:rsidR="001A6287" w:rsidRDefault="001A6287" w:rsidP="001A6287">
    <w:pPr>
      <w:pStyle w:val="Footer"/>
      <w:jc w:val="center"/>
    </w:pPr>
    <w:r>
      <w:rPr>
        <w:noProof/>
      </w:rPr>
      <w:drawing>
        <wp:inline distT="0" distB="0" distL="0" distR="0" wp14:anchorId="1FA68F6A" wp14:editId="53D8A48E">
          <wp:extent cx="1796715" cy="619204"/>
          <wp:effectExtent l="0" t="0" r="0" b="3175"/>
          <wp:docPr id="758760222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760222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795" cy="657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F763B" w14:textId="77777777" w:rsidR="00326F15" w:rsidRDefault="00326F15" w:rsidP="0052362A">
      <w:r>
        <w:separator/>
      </w:r>
    </w:p>
  </w:footnote>
  <w:footnote w:type="continuationSeparator" w:id="0">
    <w:p w14:paraId="2E8E4009" w14:textId="77777777" w:rsidR="00326F15" w:rsidRDefault="00326F15" w:rsidP="00523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FB0F" w14:textId="77777777" w:rsidR="0052362A" w:rsidRDefault="001A6287" w:rsidP="001A6287">
    <w:pPr>
      <w:pStyle w:val="Header"/>
      <w:jc w:val="right"/>
    </w:pPr>
    <w:r w:rsidRPr="001A6287">
      <w:rPr>
        <w:noProof/>
      </w:rPr>
      <w:drawing>
        <wp:inline distT="0" distB="0" distL="0" distR="0" wp14:anchorId="12E57F4F" wp14:editId="0951BC04">
          <wp:extent cx="999241" cy="625479"/>
          <wp:effectExtent l="0" t="0" r="4445" b="0"/>
          <wp:docPr id="14608970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89709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4194" cy="641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D7C80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A5A0B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FC02B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0584B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5FE3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28201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60238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D4093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682CC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A487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1941B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060683"/>
    <w:multiLevelType w:val="hybridMultilevel"/>
    <w:tmpl w:val="09FA18BA"/>
    <w:lvl w:ilvl="0" w:tplc="27241AF8">
      <w:start w:val="2024"/>
      <w:numFmt w:val="bullet"/>
      <w:lvlText w:val="-"/>
      <w:lvlJc w:val="left"/>
      <w:pPr>
        <w:ind w:left="720" w:hanging="360"/>
      </w:pPr>
      <w:rPr>
        <w:rFonts w:ascii="Fagun" w:eastAsiaTheme="minorHAnsi" w:hAnsi="Fagun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E6B17"/>
    <w:multiLevelType w:val="hybridMultilevel"/>
    <w:tmpl w:val="37B2F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11EB7"/>
    <w:multiLevelType w:val="hybridMultilevel"/>
    <w:tmpl w:val="C89ED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5A0D04"/>
    <w:multiLevelType w:val="hybridMultilevel"/>
    <w:tmpl w:val="5B7866A6"/>
    <w:lvl w:ilvl="0" w:tplc="D0BA0DDE">
      <w:start w:val="14"/>
      <w:numFmt w:val="bullet"/>
      <w:lvlText w:val="-"/>
      <w:lvlJc w:val="left"/>
      <w:pPr>
        <w:ind w:left="720" w:hanging="360"/>
      </w:pPr>
      <w:rPr>
        <w:rFonts w:ascii="Fagun" w:eastAsiaTheme="minorHAnsi" w:hAnsi="Fagun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489991">
    <w:abstractNumId w:val="0"/>
  </w:num>
  <w:num w:numId="2" w16cid:durableId="78259133">
    <w:abstractNumId w:val="1"/>
  </w:num>
  <w:num w:numId="3" w16cid:durableId="2144343369">
    <w:abstractNumId w:val="2"/>
  </w:num>
  <w:num w:numId="4" w16cid:durableId="1371997999">
    <w:abstractNumId w:val="3"/>
  </w:num>
  <w:num w:numId="5" w16cid:durableId="1816988414">
    <w:abstractNumId w:val="4"/>
  </w:num>
  <w:num w:numId="6" w16cid:durableId="848636280">
    <w:abstractNumId w:val="9"/>
  </w:num>
  <w:num w:numId="7" w16cid:durableId="1037511305">
    <w:abstractNumId w:val="5"/>
  </w:num>
  <w:num w:numId="8" w16cid:durableId="1048530353">
    <w:abstractNumId w:val="6"/>
  </w:num>
  <w:num w:numId="9" w16cid:durableId="1831209830">
    <w:abstractNumId w:val="7"/>
  </w:num>
  <w:num w:numId="10" w16cid:durableId="1355613510">
    <w:abstractNumId w:val="8"/>
  </w:num>
  <w:num w:numId="11" w16cid:durableId="1527402030">
    <w:abstractNumId w:val="10"/>
  </w:num>
  <w:num w:numId="12" w16cid:durableId="1029532373">
    <w:abstractNumId w:val="13"/>
  </w:num>
  <w:num w:numId="13" w16cid:durableId="1085804954">
    <w:abstractNumId w:val="14"/>
  </w:num>
  <w:num w:numId="14" w16cid:durableId="1559395550">
    <w:abstractNumId w:val="12"/>
  </w:num>
  <w:num w:numId="15" w16cid:durableId="1836258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38"/>
    <w:rsid w:val="00007AE2"/>
    <w:rsid w:val="00010B95"/>
    <w:rsid w:val="00037112"/>
    <w:rsid w:val="000451B8"/>
    <w:rsid w:val="00054732"/>
    <w:rsid w:val="00055E4A"/>
    <w:rsid w:val="00076525"/>
    <w:rsid w:val="00083BDE"/>
    <w:rsid w:val="00083D73"/>
    <w:rsid w:val="000919D7"/>
    <w:rsid w:val="000947CB"/>
    <w:rsid w:val="00094A33"/>
    <w:rsid w:val="000A54A6"/>
    <w:rsid w:val="000B59CD"/>
    <w:rsid w:val="000B701C"/>
    <w:rsid w:val="000C12AF"/>
    <w:rsid w:val="000D11B4"/>
    <w:rsid w:val="000D411F"/>
    <w:rsid w:val="000D5252"/>
    <w:rsid w:val="000D6B83"/>
    <w:rsid w:val="000E17CF"/>
    <w:rsid w:val="000E3E45"/>
    <w:rsid w:val="000F4C62"/>
    <w:rsid w:val="000F5BEA"/>
    <w:rsid w:val="00101A46"/>
    <w:rsid w:val="001023AC"/>
    <w:rsid w:val="00103DDB"/>
    <w:rsid w:val="00105FB3"/>
    <w:rsid w:val="001079E9"/>
    <w:rsid w:val="00114A80"/>
    <w:rsid w:val="00116BFA"/>
    <w:rsid w:val="00125A9D"/>
    <w:rsid w:val="00132503"/>
    <w:rsid w:val="00133CF1"/>
    <w:rsid w:val="00136209"/>
    <w:rsid w:val="00137BB1"/>
    <w:rsid w:val="00145D06"/>
    <w:rsid w:val="001618C4"/>
    <w:rsid w:val="00173610"/>
    <w:rsid w:val="001745C0"/>
    <w:rsid w:val="0017592B"/>
    <w:rsid w:val="00176A5D"/>
    <w:rsid w:val="00177EB9"/>
    <w:rsid w:val="001912B0"/>
    <w:rsid w:val="0019779F"/>
    <w:rsid w:val="001A6287"/>
    <w:rsid w:val="001B252D"/>
    <w:rsid w:val="001C2220"/>
    <w:rsid w:val="001D5ABA"/>
    <w:rsid w:val="001E3660"/>
    <w:rsid w:val="001F1664"/>
    <w:rsid w:val="001F375B"/>
    <w:rsid w:val="001F43B1"/>
    <w:rsid w:val="001F7751"/>
    <w:rsid w:val="002071EB"/>
    <w:rsid w:val="002105AD"/>
    <w:rsid w:val="00224095"/>
    <w:rsid w:val="0023530C"/>
    <w:rsid w:val="00241135"/>
    <w:rsid w:val="0024286C"/>
    <w:rsid w:val="00245E5E"/>
    <w:rsid w:val="00273575"/>
    <w:rsid w:val="00277538"/>
    <w:rsid w:val="002825A2"/>
    <w:rsid w:val="002861C2"/>
    <w:rsid w:val="00293917"/>
    <w:rsid w:val="00296D41"/>
    <w:rsid w:val="00296F16"/>
    <w:rsid w:val="002A3537"/>
    <w:rsid w:val="002A3709"/>
    <w:rsid w:val="002B186E"/>
    <w:rsid w:val="002B269F"/>
    <w:rsid w:val="002B3296"/>
    <w:rsid w:val="002B42A6"/>
    <w:rsid w:val="002B6C7C"/>
    <w:rsid w:val="002B72B5"/>
    <w:rsid w:val="002C6EC8"/>
    <w:rsid w:val="002D7108"/>
    <w:rsid w:val="00310639"/>
    <w:rsid w:val="003125D1"/>
    <w:rsid w:val="00313320"/>
    <w:rsid w:val="00320027"/>
    <w:rsid w:val="00321965"/>
    <w:rsid w:val="00321D9A"/>
    <w:rsid w:val="00326F15"/>
    <w:rsid w:val="0033350F"/>
    <w:rsid w:val="00342B30"/>
    <w:rsid w:val="00345690"/>
    <w:rsid w:val="00345B63"/>
    <w:rsid w:val="00356D4D"/>
    <w:rsid w:val="00376791"/>
    <w:rsid w:val="003807CE"/>
    <w:rsid w:val="003827C5"/>
    <w:rsid w:val="00393FFD"/>
    <w:rsid w:val="00396249"/>
    <w:rsid w:val="003A0C21"/>
    <w:rsid w:val="003B125F"/>
    <w:rsid w:val="003B3690"/>
    <w:rsid w:val="003B4456"/>
    <w:rsid w:val="003B4EEC"/>
    <w:rsid w:val="003B7ACA"/>
    <w:rsid w:val="003C19D3"/>
    <w:rsid w:val="003D396F"/>
    <w:rsid w:val="003E19EA"/>
    <w:rsid w:val="0040144A"/>
    <w:rsid w:val="00410526"/>
    <w:rsid w:val="0041269C"/>
    <w:rsid w:val="00416320"/>
    <w:rsid w:val="004224F9"/>
    <w:rsid w:val="00424726"/>
    <w:rsid w:val="004262E6"/>
    <w:rsid w:val="00431CDB"/>
    <w:rsid w:val="00434D5F"/>
    <w:rsid w:val="004354E4"/>
    <w:rsid w:val="00440120"/>
    <w:rsid w:val="0044773D"/>
    <w:rsid w:val="00452133"/>
    <w:rsid w:val="00455A89"/>
    <w:rsid w:val="00465EA3"/>
    <w:rsid w:val="00470C36"/>
    <w:rsid w:val="004762D3"/>
    <w:rsid w:val="004876A6"/>
    <w:rsid w:val="0049682B"/>
    <w:rsid w:val="004A3F6E"/>
    <w:rsid w:val="004A64D8"/>
    <w:rsid w:val="004B4F84"/>
    <w:rsid w:val="004D0817"/>
    <w:rsid w:val="004E2B00"/>
    <w:rsid w:val="004F1CD6"/>
    <w:rsid w:val="004F5275"/>
    <w:rsid w:val="004F79BB"/>
    <w:rsid w:val="00507EB0"/>
    <w:rsid w:val="00512FF5"/>
    <w:rsid w:val="00514C6E"/>
    <w:rsid w:val="0052362A"/>
    <w:rsid w:val="00526FDA"/>
    <w:rsid w:val="00530D7C"/>
    <w:rsid w:val="00537922"/>
    <w:rsid w:val="00537B1F"/>
    <w:rsid w:val="00537DA9"/>
    <w:rsid w:val="00537E31"/>
    <w:rsid w:val="00550B15"/>
    <w:rsid w:val="0055503D"/>
    <w:rsid w:val="005574FA"/>
    <w:rsid w:val="0056083A"/>
    <w:rsid w:val="00564D71"/>
    <w:rsid w:val="00565661"/>
    <w:rsid w:val="00572D35"/>
    <w:rsid w:val="005823CE"/>
    <w:rsid w:val="0059043F"/>
    <w:rsid w:val="005A0E3A"/>
    <w:rsid w:val="005A3CCC"/>
    <w:rsid w:val="005A62C6"/>
    <w:rsid w:val="005B0263"/>
    <w:rsid w:val="005C3625"/>
    <w:rsid w:val="005C6981"/>
    <w:rsid w:val="005D07BB"/>
    <w:rsid w:val="005D09B0"/>
    <w:rsid w:val="005D32DC"/>
    <w:rsid w:val="005E232A"/>
    <w:rsid w:val="005E603F"/>
    <w:rsid w:val="005F1F05"/>
    <w:rsid w:val="00605610"/>
    <w:rsid w:val="00607D5D"/>
    <w:rsid w:val="00626450"/>
    <w:rsid w:val="00633ABA"/>
    <w:rsid w:val="00644045"/>
    <w:rsid w:val="006504D3"/>
    <w:rsid w:val="006703B1"/>
    <w:rsid w:val="0067370D"/>
    <w:rsid w:val="00676636"/>
    <w:rsid w:val="006778BB"/>
    <w:rsid w:val="00696048"/>
    <w:rsid w:val="00696B5D"/>
    <w:rsid w:val="006A2362"/>
    <w:rsid w:val="006A4182"/>
    <w:rsid w:val="006A5C0C"/>
    <w:rsid w:val="006A65E7"/>
    <w:rsid w:val="006B0A7A"/>
    <w:rsid w:val="006D254E"/>
    <w:rsid w:val="00706BE9"/>
    <w:rsid w:val="00707354"/>
    <w:rsid w:val="00710B40"/>
    <w:rsid w:val="00710F0E"/>
    <w:rsid w:val="007136C9"/>
    <w:rsid w:val="00721344"/>
    <w:rsid w:val="00721B10"/>
    <w:rsid w:val="00721CE7"/>
    <w:rsid w:val="0072487F"/>
    <w:rsid w:val="007347A5"/>
    <w:rsid w:val="00737BAD"/>
    <w:rsid w:val="00740711"/>
    <w:rsid w:val="00743CDB"/>
    <w:rsid w:val="0074618D"/>
    <w:rsid w:val="00747F08"/>
    <w:rsid w:val="00752CC6"/>
    <w:rsid w:val="00755004"/>
    <w:rsid w:val="00755471"/>
    <w:rsid w:val="007561F3"/>
    <w:rsid w:val="007666B8"/>
    <w:rsid w:val="0077113B"/>
    <w:rsid w:val="00774163"/>
    <w:rsid w:val="007A2280"/>
    <w:rsid w:val="007D0262"/>
    <w:rsid w:val="007D0311"/>
    <w:rsid w:val="007D09A7"/>
    <w:rsid w:val="007D1A9B"/>
    <w:rsid w:val="007D29C2"/>
    <w:rsid w:val="007D7292"/>
    <w:rsid w:val="007E4499"/>
    <w:rsid w:val="007F2238"/>
    <w:rsid w:val="007F43CF"/>
    <w:rsid w:val="007F4FC4"/>
    <w:rsid w:val="00810674"/>
    <w:rsid w:val="00816927"/>
    <w:rsid w:val="0082038C"/>
    <w:rsid w:val="00820430"/>
    <w:rsid w:val="008225FA"/>
    <w:rsid w:val="00822D9A"/>
    <w:rsid w:val="00830474"/>
    <w:rsid w:val="00832B75"/>
    <w:rsid w:val="008379CE"/>
    <w:rsid w:val="00845E3F"/>
    <w:rsid w:val="0085241B"/>
    <w:rsid w:val="00862350"/>
    <w:rsid w:val="008637E8"/>
    <w:rsid w:val="008664EB"/>
    <w:rsid w:val="00871C76"/>
    <w:rsid w:val="00874CEC"/>
    <w:rsid w:val="008975E6"/>
    <w:rsid w:val="008A0884"/>
    <w:rsid w:val="008A0B3F"/>
    <w:rsid w:val="008A58E4"/>
    <w:rsid w:val="008B0035"/>
    <w:rsid w:val="008B381C"/>
    <w:rsid w:val="008C1C56"/>
    <w:rsid w:val="008C38CE"/>
    <w:rsid w:val="008C62E6"/>
    <w:rsid w:val="008D0084"/>
    <w:rsid w:val="008E0487"/>
    <w:rsid w:val="008E1638"/>
    <w:rsid w:val="008E23CF"/>
    <w:rsid w:val="008E4BEF"/>
    <w:rsid w:val="008F3730"/>
    <w:rsid w:val="008F3A6C"/>
    <w:rsid w:val="00903680"/>
    <w:rsid w:val="0091140D"/>
    <w:rsid w:val="00914232"/>
    <w:rsid w:val="009163EB"/>
    <w:rsid w:val="0092220D"/>
    <w:rsid w:val="00922484"/>
    <w:rsid w:val="00923BD1"/>
    <w:rsid w:val="00930C00"/>
    <w:rsid w:val="00933E69"/>
    <w:rsid w:val="00934AD5"/>
    <w:rsid w:val="009504C3"/>
    <w:rsid w:val="009518FC"/>
    <w:rsid w:val="009568AF"/>
    <w:rsid w:val="009610F7"/>
    <w:rsid w:val="00962F0D"/>
    <w:rsid w:val="0097534D"/>
    <w:rsid w:val="0098168D"/>
    <w:rsid w:val="00993E14"/>
    <w:rsid w:val="00995681"/>
    <w:rsid w:val="009A6920"/>
    <w:rsid w:val="009B0205"/>
    <w:rsid w:val="009B0EC3"/>
    <w:rsid w:val="009B0F15"/>
    <w:rsid w:val="009C4049"/>
    <w:rsid w:val="009D2E54"/>
    <w:rsid w:val="009D54B8"/>
    <w:rsid w:val="009E031B"/>
    <w:rsid w:val="009E1FA5"/>
    <w:rsid w:val="009E3EAA"/>
    <w:rsid w:val="009E6D21"/>
    <w:rsid w:val="009F094A"/>
    <w:rsid w:val="009F3687"/>
    <w:rsid w:val="009F5773"/>
    <w:rsid w:val="009F76AF"/>
    <w:rsid w:val="00A0457C"/>
    <w:rsid w:val="00A048DF"/>
    <w:rsid w:val="00A11277"/>
    <w:rsid w:val="00A145CC"/>
    <w:rsid w:val="00A27483"/>
    <w:rsid w:val="00A46D3F"/>
    <w:rsid w:val="00A47776"/>
    <w:rsid w:val="00A50323"/>
    <w:rsid w:val="00A622B1"/>
    <w:rsid w:val="00A62F61"/>
    <w:rsid w:val="00A63AA6"/>
    <w:rsid w:val="00A70E0E"/>
    <w:rsid w:val="00A74D8C"/>
    <w:rsid w:val="00A74EB4"/>
    <w:rsid w:val="00A86818"/>
    <w:rsid w:val="00A93DE3"/>
    <w:rsid w:val="00AA6CE1"/>
    <w:rsid w:val="00AB6B25"/>
    <w:rsid w:val="00AB772F"/>
    <w:rsid w:val="00AC2BA9"/>
    <w:rsid w:val="00AC788A"/>
    <w:rsid w:val="00AD5AF3"/>
    <w:rsid w:val="00AD6071"/>
    <w:rsid w:val="00AE6D68"/>
    <w:rsid w:val="00AF7492"/>
    <w:rsid w:val="00B03536"/>
    <w:rsid w:val="00B0372A"/>
    <w:rsid w:val="00B30816"/>
    <w:rsid w:val="00B3293F"/>
    <w:rsid w:val="00B3328B"/>
    <w:rsid w:val="00B3338F"/>
    <w:rsid w:val="00B37AA8"/>
    <w:rsid w:val="00B4646C"/>
    <w:rsid w:val="00B5053E"/>
    <w:rsid w:val="00B57304"/>
    <w:rsid w:val="00B608EA"/>
    <w:rsid w:val="00B6269F"/>
    <w:rsid w:val="00B72400"/>
    <w:rsid w:val="00B81565"/>
    <w:rsid w:val="00B859D0"/>
    <w:rsid w:val="00B85BB7"/>
    <w:rsid w:val="00B9368A"/>
    <w:rsid w:val="00B94BD2"/>
    <w:rsid w:val="00B958CD"/>
    <w:rsid w:val="00BB0D78"/>
    <w:rsid w:val="00BB1D65"/>
    <w:rsid w:val="00BB7058"/>
    <w:rsid w:val="00BC4161"/>
    <w:rsid w:val="00BC4642"/>
    <w:rsid w:val="00BD1C20"/>
    <w:rsid w:val="00BE0C61"/>
    <w:rsid w:val="00BE63C1"/>
    <w:rsid w:val="00BF4A3D"/>
    <w:rsid w:val="00C02618"/>
    <w:rsid w:val="00C05672"/>
    <w:rsid w:val="00C07D0A"/>
    <w:rsid w:val="00C14545"/>
    <w:rsid w:val="00C32FF7"/>
    <w:rsid w:val="00C3318B"/>
    <w:rsid w:val="00C34C6A"/>
    <w:rsid w:val="00C36AAB"/>
    <w:rsid w:val="00C3773F"/>
    <w:rsid w:val="00C42741"/>
    <w:rsid w:val="00C44849"/>
    <w:rsid w:val="00C46E90"/>
    <w:rsid w:val="00C51015"/>
    <w:rsid w:val="00C679EC"/>
    <w:rsid w:val="00C73F47"/>
    <w:rsid w:val="00C76FB1"/>
    <w:rsid w:val="00C77AA9"/>
    <w:rsid w:val="00C87F56"/>
    <w:rsid w:val="00C909FF"/>
    <w:rsid w:val="00C96659"/>
    <w:rsid w:val="00CB607F"/>
    <w:rsid w:val="00CB6E5C"/>
    <w:rsid w:val="00CB7AE0"/>
    <w:rsid w:val="00CC675B"/>
    <w:rsid w:val="00CE3242"/>
    <w:rsid w:val="00CE41B5"/>
    <w:rsid w:val="00CE4B8D"/>
    <w:rsid w:val="00CF0C68"/>
    <w:rsid w:val="00D03593"/>
    <w:rsid w:val="00D0734D"/>
    <w:rsid w:val="00D11200"/>
    <w:rsid w:val="00D11BDA"/>
    <w:rsid w:val="00D219D2"/>
    <w:rsid w:val="00D2464E"/>
    <w:rsid w:val="00D26559"/>
    <w:rsid w:val="00D30906"/>
    <w:rsid w:val="00D30AF6"/>
    <w:rsid w:val="00D33DD7"/>
    <w:rsid w:val="00D41577"/>
    <w:rsid w:val="00D4205A"/>
    <w:rsid w:val="00D42395"/>
    <w:rsid w:val="00D42C04"/>
    <w:rsid w:val="00D5074B"/>
    <w:rsid w:val="00D5648C"/>
    <w:rsid w:val="00D601B1"/>
    <w:rsid w:val="00D620BA"/>
    <w:rsid w:val="00D63523"/>
    <w:rsid w:val="00D66815"/>
    <w:rsid w:val="00D7176C"/>
    <w:rsid w:val="00D73D56"/>
    <w:rsid w:val="00DB2DAE"/>
    <w:rsid w:val="00DC4776"/>
    <w:rsid w:val="00DE3C12"/>
    <w:rsid w:val="00DF3D90"/>
    <w:rsid w:val="00DF785C"/>
    <w:rsid w:val="00E01B8B"/>
    <w:rsid w:val="00E1248B"/>
    <w:rsid w:val="00E132A8"/>
    <w:rsid w:val="00E21370"/>
    <w:rsid w:val="00E214AF"/>
    <w:rsid w:val="00E26F51"/>
    <w:rsid w:val="00E33EFD"/>
    <w:rsid w:val="00E367AD"/>
    <w:rsid w:val="00E37A9D"/>
    <w:rsid w:val="00E407B3"/>
    <w:rsid w:val="00E521A2"/>
    <w:rsid w:val="00E5615C"/>
    <w:rsid w:val="00E60249"/>
    <w:rsid w:val="00E6291B"/>
    <w:rsid w:val="00E811E0"/>
    <w:rsid w:val="00E832D3"/>
    <w:rsid w:val="00E837F8"/>
    <w:rsid w:val="00E9220F"/>
    <w:rsid w:val="00E95159"/>
    <w:rsid w:val="00EB39E7"/>
    <w:rsid w:val="00EC624E"/>
    <w:rsid w:val="00EC7F9A"/>
    <w:rsid w:val="00ED01FE"/>
    <w:rsid w:val="00ED56F3"/>
    <w:rsid w:val="00EE0AF3"/>
    <w:rsid w:val="00EF0216"/>
    <w:rsid w:val="00F048A6"/>
    <w:rsid w:val="00F05D24"/>
    <w:rsid w:val="00F13A73"/>
    <w:rsid w:val="00F20105"/>
    <w:rsid w:val="00F2127A"/>
    <w:rsid w:val="00F22F8C"/>
    <w:rsid w:val="00F23C96"/>
    <w:rsid w:val="00F2452E"/>
    <w:rsid w:val="00F25266"/>
    <w:rsid w:val="00F26BA9"/>
    <w:rsid w:val="00F35547"/>
    <w:rsid w:val="00F40118"/>
    <w:rsid w:val="00F60E13"/>
    <w:rsid w:val="00FA1F93"/>
    <w:rsid w:val="00FA4A28"/>
    <w:rsid w:val="00FA53D8"/>
    <w:rsid w:val="00FA7F4D"/>
    <w:rsid w:val="00FC0134"/>
    <w:rsid w:val="00FC4FEA"/>
    <w:rsid w:val="00FD146F"/>
    <w:rsid w:val="00FE1E02"/>
    <w:rsid w:val="00FE2842"/>
    <w:rsid w:val="0375069D"/>
    <w:rsid w:val="0AA0E67E"/>
    <w:rsid w:val="1DFAC8F6"/>
    <w:rsid w:val="2DD7980C"/>
    <w:rsid w:val="33738C71"/>
    <w:rsid w:val="37E0BAF1"/>
    <w:rsid w:val="511C5D75"/>
    <w:rsid w:val="578E6D52"/>
    <w:rsid w:val="6A41872C"/>
    <w:rsid w:val="7644953D"/>
    <w:rsid w:val="7B50F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5E80"/>
  <w14:defaultImageDpi w14:val="32767"/>
  <w15:chartTrackingRefBased/>
  <w15:docId w15:val="{BB2B41C4-68CA-264C-BACC-9DDC79D8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E1638"/>
    <w:pPr>
      <w:spacing w:after="120"/>
      <w:jc w:val="both"/>
    </w:pPr>
    <w:rPr>
      <w:rFonts w:ascii="Arial Narrow" w:hAnsi="Arial Narrow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62A"/>
    <w:pPr>
      <w:keepNext/>
      <w:keepLines/>
      <w:spacing w:before="240"/>
      <w:outlineLvl w:val="0"/>
    </w:pPr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41"/>
    <w:pPr>
      <w:keepNext/>
      <w:keepLines/>
      <w:spacing w:before="40"/>
      <w:outlineLvl w:val="1"/>
    </w:pPr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41"/>
    <w:pPr>
      <w:keepNext/>
      <w:keepLines/>
      <w:spacing w:before="40"/>
      <w:outlineLvl w:val="2"/>
    </w:pPr>
    <w:rPr>
      <w:rFonts w:ascii="Fagun Medium Italic" w:eastAsiaTheme="majorEastAsia" w:hAnsi="Fagun Medium Italic" w:cstheme="majorBidi"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41"/>
    <w:pPr>
      <w:keepNext/>
      <w:keepLines/>
      <w:spacing w:before="80" w:after="40"/>
      <w:outlineLvl w:val="3"/>
    </w:pPr>
    <w:rPr>
      <w:rFonts w:ascii="Fagun Italic" w:eastAsiaTheme="majorEastAsia" w:hAnsi="Fagun Italic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2A"/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41"/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41"/>
    <w:rPr>
      <w:rFonts w:ascii="Fagun Medium Italic" w:eastAsiaTheme="majorEastAsia" w:hAnsi="Fagun Medium Italic" w:cstheme="majorBidi"/>
      <w:i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41"/>
    <w:rPr>
      <w:rFonts w:ascii="Fagun Italic" w:eastAsiaTheme="majorEastAsia" w:hAnsi="Fagun Italic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2A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62A"/>
    <w:rPr>
      <w:rFonts w:ascii="Fagun" w:eastAsiaTheme="majorEastAsia" w:hAnsi="Fagun" w:cstheme="majorBidi"/>
      <w:b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2A"/>
    <w:pPr>
      <w:numPr>
        <w:ilvl w:val="1"/>
      </w:numPr>
      <w:spacing w:after="160"/>
    </w:pPr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62A"/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6D41"/>
    <w:pPr>
      <w:spacing w:before="160" w:after="160"/>
      <w:jc w:val="center"/>
    </w:pPr>
    <w:rPr>
      <w:rFonts w:ascii="Fagun Book Italic" w:hAnsi="Fagun Book Italic"/>
      <w:i/>
      <w:iCs/>
      <w:color w:val="000000" w:themeColor="text1"/>
      <w:sz w:val="36"/>
    </w:rPr>
  </w:style>
  <w:style w:type="character" w:customStyle="1" w:styleId="QuoteChar">
    <w:name w:val="Quote Char"/>
    <w:basedOn w:val="DefaultParagraphFont"/>
    <w:link w:val="Quote"/>
    <w:uiPriority w:val="29"/>
    <w:rsid w:val="00296D41"/>
    <w:rPr>
      <w:rFonts w:ascii="Fagun Book Italic" w:hAnsi="Fagun Book Italic"/>
      <w:i/>
      <w:iCs/>
      <w:color w:val="000000" w:themeColor="text1"/>
      <w:sz w:val="36"/>
    </w:rPr>
  </w:style>
  <w:style w:type="paragraph" w:styleId="ListParagraph">
    <w:name w:val="List Paragraph"/>
    <w:basedOn w:val="Normal"/>
    <w:link w:val="ListParagraphChar"/>
    <w:uiPriority w:val="34"/>
    <w:qFormat/>
    <w:rsid w:val="00523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41"/>
    <w:pPr>
      <w:spacing w:before="360" w:after="360"/>
      <w:ind w:left="864" w:right="864"/>
      <w:jc w:val="center"/>
    </w:pPr>
    <w:rPr>
      <w:rFonts w:ascii="Fagun Medium" w:hAnsi="Fagun Medium"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41"/>
    <w:rPr>
      <w:rFonts w:ascii="Fagun Medium" w:hAnsi="Fagun Medium"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523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62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62A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52362A"/>
    <w:rPr>
      <w:rFonts w:ascii="Fagun Bold" w:hAnsi="Fagun Bold"/>
      <w:b/>
      <w:bCs/>
      <w:i w:val="0"/>
    </w:rPr>
  </w:style>
  <w:style w:type="paragraph" w:customStyle="1" w:styleId="PageTitle">
    <w:name w:val="Page Title"/>
    <w:basedOn w:val="Normal"/>
    <w:qFormat/>
    <w:rsid w:val="0052362A"/>
    <w:rPr>
      <w:rFonts w:ascii="Fagun Bold" w:hAnsi="Fagun Bold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E1638"/>
    <w:rPr>
      <w:rFonts w:ascii="Fagun" w:hAnsi="Fag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vabuzo/Library/Group%20Containers/UBF8T346G9.Office/User%20Content.localized/Templates.localized/humanus%20Nor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eed3e6-46d3-4982-9a52-77b9f88a950f" xsi:nil="true"/>
    <lcf76f155ced4ddcb4097134ff3c332f xmlns="1992903e-44a0-434f-abaa-25872a393ae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5" ma:contentTypeDescription="Create a new document." ma:contentTypeScope="" ma:versionID="d5e460359aee45aa38ce2cd77256452e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e4222fcf9dbb7455473047f1dcf9c5d1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88D2C-9102-4953-8AEA-205BE2B25E9B}">
  <ds:schemaRefs>
    <ds:schemaRef ds:uri="http://schemas.microsoft.com/office/2006/metadata/properties"/>
    <ds:schemaRef ds:uri="http://schemas.microsoft.com/office/infopath/2007/PartnerControls"/>
    <ds:schemaRef ds:uri="d6eed3e6-46d3-4982-9a52-77b9f88a950f"/>
    <ds:schemaRef ds:uri="1992903e-44a0-434f-abaa-25872a393aed"/>
  </ds:schemaRefs>
</ds:datastoreItem>
</file>

<file path=customXml/itemProps2.xml><?xml version="1.0" encoding="utf-8"?>
<ds:datastoreItem xmlns:ds="http://schemas.openxmlformats.org/officeDocument/2006/customXml" ds:itemID="{804D9DE6-B505-4E26-8076-4CF4860C88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0AC9E9-DC40-416F-BF1F-C08FC22DB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eed3e6-46d3-4982-9a52-77b9f88a950f"/>
    <ds:schemaRef ds:uri="1992903e-44a0-434f-abaa-25872a393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humanus Normal.dotx</Template>
  <TotalTime>11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Buzo</dc:creator>
  <cp:keywords/>
  <dc:description/>
  <cp:lastModifiedBy>Eva  Buzo</cp:lastModifiedBy>
  <cp:revision>38</cp:revision>
  <dcterms:created xsi:type="dcterms:W3CDTF">2025-08-25T12:24:00Z</dcterms:created>
  <dcterms:modified xsi:type="dcterms:W3CDTF">2026-02-13T07:48:00Z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  <property fmtid="{D5CDD505-2E9C-101B-9397-08002B2CF9AE}" pid="3" name="MediaServiceImageTags">
    <vt:lpwstr/>
  </property>
</Properties>
</file>